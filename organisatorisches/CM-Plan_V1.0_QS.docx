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2C8A6" w14:textId="77777777" w:rsidR="00775B4E" w:rsidRPr="007B15F7" w:rsidRDefault="00413F46" w:rsidP="00775B4E">
      <w:pPr>
        <w:pStyle w:val="Heading1"/>
        <w:rPr>
          <w:rFonts w:ascii="Dungeon" w:hAnsi="Dungeon"/>
        </w:rPr>
      </w:pPr>
      <w:r w:rsidRPr="007B15F7">
        <w:rPr>
          <w:rFonts w:ascii="Dungeon" w:hAnsi="Dungeon"/>
        </w:rPr>
        <w:t>CM-Plan</w:t>
      </w:r>
    </w:p>
    <w:p w14:paraId="7C384046" w14:textId="77777777" w:rsidR="00043890" w:rsidRDefault="00043890" w:rsidP="00775B4E">
      <w:pPr>
        <w:pStyle w:val="NoSpacing"/>
      </w:pPr>
    </w:p>
    <w:p w14:paraId="3CD6F67F" w14:textId="64116C18" w:rsidR="00775B4E" w:rsidRPr="002B0B82" w:rsidRDefault="00413F46" w:rsidP="00A97F4E">
      <w:pPr>
        <w:pStyle w:val="Heading2"/>
        <w:rPr>
          <w:rFonts w:ascii="Dungeon" w:hAnsi="Dungeon"/>
        </w:rPr>
      </w:pPr>
      <w:r w:rsidRPr="002B0B82">
        <w:rPr>
          <w:rFonts w:ascii="Dungeon" w:hAnsi="Dungeon"/>
        </w:rPr>
        <w:t>Ablagestruktur</w:t>
      </w:r>
    </w:p>
    <w:p w14:paraId="7FF9B3EC" w14:textId="1573A521" w:rsidR="00E32E0A" w:rsidRDefault="00E32E0A" w:rsidP="00E32E0A">
      <w:pPr>
        <w:pStyle w:val="NoSpacing"/>
        <w:numPr>
          <w:ilvl w:val="0"/>
          <w:numId w:val="2"/>
        </w:numPr>
      </w:pPr>
      <w:r>
        <w:t>Organisatorisches</w:t>
      </w:r>
    </w:p>
    <w:p w14:paraId="6685B827" w14:textId="4EAEF7DD" w:rsidR="00E32E0A" w:rsidRDefault="00E32E0A" w:rsidP="00E32E0A">
      <w:pPr>
        <w:pStyle w:val="NoSpacing"/>
        <w:numPr>
          <w:ilvl w:val="1"/>
          <w:numId w:val="2"/>
        </w:numPr>
      </w:pPr>
      <w:r>
        <w:t>Projektdefinition</w:t>
      </w:r>
    </w:p>
    <w:p w14:paraId="08C5D605" w14:textId="0EFC2A46" w:rsidR="00E32E0A" w:rsidRDefault="00E32E0A" w:rsidP="00E32E0A">
      <w:pPr>
        <w:pStyle w:val="NoSpacing"/>
        <w:numPr>
          <w:ilvl w:val="1"/>
          <w:numId w:val="2"/>
        </w:numPr>
      </w:pPr>
      <w:r>
        <w:t>PSP</w:t>
      </w:r>
    </w:p>
    <w:p w14:paraId="2A02B136" w14:textId="62E35CDB" w:rsidR="00E32E0A" w:rsidRDefault="00E32E0A" w:rsidP="00E32E0A">
      <w:pPr>
        <w:pStyle w:val="NoSpacing"/>
        <w:numPr>
          <w:ilvl w:val="1"/>
          <w:numId w:val="2"/>
        </w:numPr>
      </w:pPr>
      <w:r>
        <w:t>Aufwandschätzung</w:t>
      </w:r>
    </w:p>
    <w:p w14:paraId="6705A465" w14:textId="7B1BD4A1" w:rsidR="00E32E0A" w:rsidRDefault="00E32E0A" w:rsidP="00E32E0A">
      <w:pPr>
        <w:pStyle w:val="NoSpacing"/>
        <w:numPr>
          <w:ilvl w:val="1"/>
          <w:numId w:val="2"/>
        </w:numPr>
      </w:pPr>
      <w:r>
        <w:t>CM-Plan</w:t>
      </w:r>
    </w:p>
    <w:p w14:paraId="3189E2E7" w14:textId="77A430CC" w:rsidR="00413F46" w:rsidRDefault="00413F46" w:rsidP="00A97F4E">
      <w:pPr>
        <w:pStyle w:val="NoSpacing"/>
        <w:numPr>
          <w:ilvl w:val="0"/>
          <w:numId w:val="2"/>
        </w:numPr>
      </w:pPr>
      <w:r>
        <w:t>Dokumentation</w:t>
      </w:r>
      <w:r w:rsidR="00E32E0A">
        <w:t xml:space="preserve"> / Protokolle</w:t>
      </w:r>
    </w:p>
    <w:p w14:paraId="4DEDBFA2" w14:textId="13F49B37" w:rsidR="009A765E" w:rsidRDefault="00E32E0A" w:rsidP="00E32E0A">
      <w:pPr>
        <w:pStyle w:val="NoSpacing"/>
        <w:numPr>
          <w:ilvl w:val="1"/>
          <w:numId w:val="2"/>
        </w:numPr>
      </w:pPr>
      <w:r>
        <w:t>Meetings</w:t>
      </w:r>
    </w:p>
    <w:p w14:paraId="77833190" w14:textId="6DF4AF31" w:rsidR="00E32E0A" w:rsidRDefault="00D91DEE" w:rsidP="00E32E0A">
      <w:pPr>
        <w:pStyle w:val="NoSpacing"/>
        <w:numPr>
          <w:ilvl w:val="1"/>
          <w:numId w:val="2"/>
        </w:numPr>
      </w:pPr>
      <w:r>
        <w:t>Dokumentation (=&gt; laufend aktualisieren)</w:t>
      </w:r>
    </w:p>
    <w:p w14:paraId="34DD850A" w14:textId="196FC0D1" w:rsidR="00413F46" w:rsidRDefault="00D91DEE" w:rsidP="00A97F4E">
      <w:pPr>
        <w:pStyle w:val="NoSpacing"/>
        <w:numPr>
          <w:ilvl w:val="0"/>
          <w:numId w:val="2"/>
        </w:numPr>
      </w:pPr>
      <w:r>
        <w:t>Bilder / Icons</w:t>
      </w:r>
    </w:p>
    <w:p w14:paraId="41240C9D" w14:textId="77777777" w:rsidR="00D91DEE" w:rsidRDefault="00413F46" w:rsidP="00D91DEE">
      <w:pPr>
        <w:pStyle w:val="NoSpacing"/>
        <w:numPr>
          <w:ilvl w:val="0"/>
          <w:numId w:val="2"/>
        </w:numPr>
      </w:pPr>
      <w:r>
        <w:t>Software</w:t>
      </w:r>
    </w:p>
    <w:p w14:paraId="3145ACA5" w14:textId="7FDF705D" w:rsidR="00413F46" w:rsidRDefault="00D91DEE" w:rsidP="00D91DEE">
      <w:pPr>
        <w:pStyle w:val="NoSpacing"/>
        <w:numPr>
          <w:ilvl w:val="1"/>
          <w:numId w:val="2"/>
        </w:numPr>
      </w:pPr>
      <w:r>
        <w:t>Frontend</w:t>
      </w:r>
    </w:p>
    <w:p w14:paraId="1346FF27" w14:textId="305D952D" w:rsidR="00D91DEE" w:rsidRDefault="00D91DEE" w:rsidP="00D91DEE">
      <w:pPr>
        <w:pStyle w:val="NoSpacing"/>
        <w:numPr>
          <w:ilvl w:val="1"/>
          <w:numId w:val="2"/>
        </w:numPr>
      </w:pPr>
      <w:r>
        <w:t>Backend</w:t>
      </w:r>
    </w:p>
    <w:p w14:paraId="58FD11E1" w14:textId="56813CC2" w:rsidR="00413F46" w:rsidRDefault="00D91DEE" w:rsidP="00D91DEE">
      <w:pPr>
        <w:pStyle w:val="NoSpacing"/>
        <w:numPr>
          <w:ilvl w:val="0"/>
          <w:numId w:val="2"/>
        </w:numPr>
      </w:pPr>
      <w:r>
        <w:t>Firmware</w:t>
      </w:r>
    </w:p>
    <w:p w14:paraId="145A2254" w14:textId="473A1413" w:rsidR="00D91DEE" w:rsidRDefault="00413F46" w:rsidP="00D91DEE">
      <w:pPr>
        <w:pStyle w:val="NoSpacing"/>
        <w:numPr>
          <w:ilvl w:val="0"/>
          <w:numId w:val="2"/>
        </w:numPr>
      </w:pPr>
      <w:r>
        <w:t>Daten</w:t>
      </w:r>
      <w:r w:rsidR="00D91DEE">
        <w:t>speicherung</w:t>
      </w:r>
    </w:p>
    <w:p w14:paraId="47182DD8" w14:textId="77777777" w:rsidR="00413F46" w:rsidRDefault="00413F46" w:rsidP="00A97F4E">
      <w:pPr>
        <w:pStyle w:val="NoSpacing"/>
        <w:numPr>
          <w:ilvl w:val="0"/>
          <w:numId w:val="2"/>
        </w:numPr>
      </w:pPr>
      <w:r>
        <w:t>Sonstiges</w:t>
      </w:r>
    </w:p>
    <w:p w14:paraId="05A39043" w14:textId="77777777" w:rsidR="00413F46" w:rsidRDefault="00413F46" w:rsidP="00413F46">
      <w:pPr>
        <w:pStyle w:val="NoSpacing"/>
      </w:pPr>
    </w:p>
    <w:p w14:paraId="6EE2172E" w14:textId="77777777" w:rsidR="00413F46" w:rsidRPr="002B0B82" w:rsidRDefault="00413F46" w:rsidP="00413F46">
      <w:pPr>
        <w:pStyle w:val="Heading2"/>
        <w:rPr>
          <w:rFonts w:ascii="Dungeon" w:hAnsi="Dungeon"/>
        </w:rPr>
      </w:pPr>
      <w:r w:rsidRPr="002B0B82">
        <w:rPr>
          <w:rFonts w:ascii="Dungeon" w:hAnsi="Dungeon"/>
        </w:rPr>
        <w:t>Namensschema</w:t>
      </w:r>
    </w:p>
    <w:p w14:paraId="72A02C6E" w14:textId="4CF268DC" w:rsidR="00413F46" w:rsidRDefault="00C31674" w:rsidP="00C31674">
      <w:pPr>
        <w:pStyle w:val="NoSpacing"/>
        <w:numPr>
          <w:ilvl w:val="0"/>
          <w:numId w:val="2"/>
        </w:numPr>
      </w:pPr>
      <w:r>
        <w:t xml:space="preserve">Für Dokumente bei Fertigstellung: </w:t>
      </w:r>
      <w:r w:rsidR="00402C58">
        <w:t>[</w:t>
      </w:r>
      <w:r w:rsidR="00A97F4E">
        <w:t>T</w:t>
      </w:r>
      <w:r>
        <w:t>itel</w:t>
      </w:r>
      <w:r w:rsidR="00402C58">
        <w:t>]</w:t>
      </w:r>
      <w:r>
        <w:t>_V</w:t>
      </w:r>
      <w:r w:rsidR="00402C58">
        <w:t>[</w:t>
      </w:r>
      <w:r>
        <w:t>Versionsnummer</w:t>
      </w:r>
      <w:r w:rsidR="00402C58">
        <w:t>]</w:t>
      </w:r>
      <w:r w:rsidR="00A97F4E">
        <w:t>_</w:t>
      </w:r>
      <w:r w:rsidR="00402C58">
        <w:t>Final</w:t>
      </w:r>
      <w:r>
        <w:t>.xxxx</w:t>
      </w:r>
    </w:p>
    <w:p w14:paraId="38DC3E3D" w14:textId="452520F4" w:rsidR="00402C58" w:rsidRDefault="00C31674" w:rsidP="00402C58">
      <w:pPr>
        <w:pStyle w:val="NoSpacing"/>
        <w:numPr>
          <w:ilvl w:val="0"/>
          <w:numId w:val="2"/>
        </w:numPr>
      </w:pPr>
      <w:r>
        <w:t xml:space="preserve">Für Dokumente </w:t>
      </w:r>
      <w:r w:rsidR="00402C58">
        <w:t>bei Qualitätssicherung</w:t>
      </w:r>
      <w:r>
        <w:t xml:space="preserve">: </w:t>
      </w:r>
      <w:r w:rsidR="00402C58">
        <w:t>[</w:t>
      </w:r>
      <w:r w:rsidR="00A97F4E">
        <w:t>T</w:t>
      </w:r>
      <w:r>
        <w:t>itel</w:t>
      </w:r>
      <w:r w:rsidR="00402C58">
        <w:t>]</w:t>
      </w:r>
      <w:r w:rsidR="000024ED">
        <w:t>_V</w:t>
      </w:r>
      <w:r w:rsidR="00402C58">
        <w:t>[</w:t>
      </w:r>
      <w:r w:rsidR="000024ED">
        <w:t>Versionsnummer</w:t>
      </w:r>
      <w:r w:rsidR="00402C58">
        <w:t>]_QS</w:t>
      </w:r>
      <w:r>
        <w:t>.xxxx</w:t>
      </w:r>
    </w:p>
    <w:p w14:paraId="05D56762" w14:textId="744C7EC0" w:rsidR="00C31674" w:rsidRDefault="00402C58" w:rsidP="00402C58">
      <w:pPr>
        <w:pStyle w:val="NoSpacing"/>
        <w:numPr>
          <w:ilvl w:val="0"/>
          <w:numId w:val="2"/>
        </w:numPr>
      </w:pPr>
      <w:r>
        <w:t>Für Dokumente in Arbeit: [Titel]_V[Versionsnummer]_Partial.xxxx</w:t>
      </w:r>
    </w:p>
    <w:p w14:paraId="66EBD1F9" w14:textId="5CCFF6F5" w:rsidR="0008089C" w:rsidRDefault="0008089C" w:rsidP="00C31674">
      <w:pPr>
        <w:pStyle w:val="NoSpacing"/>
        <w:numPr>
          <w:ilvl w:val="0"/>
          <w:numId w:val="2"/>
        </w:numPr>
      </w:pPr>
      <w:r>
        <w:t xml:space="preserve">Für Berichte: </w:t>
      </w:r>
      <w:r w:rsidR="00A97F4E">
        <w:t>Bericht_</w:t>
      </w:r>
      <w:r w:rsidR="00402C58">
        <w:t>[</w:t>
      </w:r>
      <w:r w:rsidR="00A97F4E">
        <w:t>Thema</w:t>
      </w:r>
      <w:r w:rsidR="00402C58">
        <w:t>]</w:t>
      </w:r>
      <w:r>
        <w:t>_</w:t>
      </w:r>
      <w:r w:rsidR="00402C58">
        <w:t>[</w:t>
      </w:r>
      <w:r>
        <w:t>yyyy</w:t>
      </w:r>
      <w:r w:rsidR="00402C58">
        <w:t>]</w:t>
      </w:r>
      <w:r>
        <w:t>_</w:t>
      </w:r>
      <w:r w:rsidR="00402C58">
        <w:t>[</w:t>
      </w:r>
      <w:r>
        <w:t>mm</w:t>
      </w:r>
      <w:r w:rsidR="00402C58">
        <w:t>]</w:t>
      </w:r>
      <w:r>
        <w:t>_</w:t>
      </w:r>
      <w:r w:rsidR="00402C58">
        <w:t>[</w:t>
      </w:r>
      <w:r>
        <w:t>dd</w:t>
      </w:r>
      <w:r w:rsidR="00402C58">
        <w:t>]</w:t>
      </w:r>
      <w:r>
        <w:t>.docx</w:t>
      </w:r>
    </w:p>
    <w:p w14:paraId="7FE32035" w14:textId="2A718A67" w:rsidR="00C31674" w:rsidRDefault="00C31674" w:rsidP="00C31674">
      <w:pPr>
        <w:pStyle w:val="NoSpacing"/>
        <w:numPr>
          <w:ilvl w:val="0"/>
          <w:numId w:val="2"/>
        </w:numPr>
        <w:rPr>
          <w:lang w:val="en-GB"/>
        </w:rPr>
      </w:pPr>
      <w:r w:rsidRPr="00C31674">
        <w:rPr>
          <w:lang w:val="en-GB"/>
        </w:rPr>
        <w:t xml:space="preserve">Für </w:t>
      </w:r>
      <w:proofErr w:type="spellStart"/>
      <w:r w:rsidRPr="00C31674">
        <w:rPr>
          <w:lang w:val="en-GB"/>
        </w:rPr>
        <w:t>Protokolle</w:t>
      </w:r>
      <w:proofErr w:type="spellEnd"/>
      <w:r w:rsidRPr="00C31674">
        <w:rPr>
          <w:lang w:val="en-GB"/>
        </w:rPr>
        <w:t>: I/A_</w:t>
      </w:r>
      <w:r w:rsidR="00402C58">
        <w:rPr>
          <w:lang w:val="en-GB"/>
        </w:rPr>
        <w:t>[</w:t>
      </w:r>
      <w:r w:rsidR="00A97F4E">
        <w:rPr>
          <w:lang w:val="en-GB"/>
        </w:rPr>
        <w:t>yyyy</w:t>
      </w:r>
      <w:r w:rsidR="00402C58">
        <w:rPr>
          <w:lang w:val="en-GB"/>
        </w:rPr>
        <w:t>]</w:t>
      </w:r>
      <w:r w:rsidR="00A97F4E">
        <w:rPr>
          <w:lang w:val="en-GB"/>
        </w:rPr>
        <w:t>_</w:t>
      </w:r>
      <w:r w:rsidR="00402C58">
        <w:rPr>
          <w:lang w:val="en-GB"/>
        </w:rPr>
        <w:t>[</w:t>
      </w:r>
      <w:r w:rsidR="00A97F4E">
        <w:rPr>
          <w:lang w:val="en-GB"/>
        </w:rPr>
        <w:t>mm</w:t>
      </w:r>
      <w:r w:rsidR="00402C58">
        <w:rPr>
          <w:lang w:val="en-GB"/>
        </w:rPr>
        <w:t>]</w:t>
      </w:r>
      <w:r w:rsidR="00A97F4E">
        <w:rPr>
          <w:lang w:val="en-GB"/>
        </w:rPr>
        <w:t>_</w:t>
      </w:r>
      <w:r w:rsidR="00402C58">
        <w:rPr>
          <w:lang w:val="en-GB"/>
        </w:rPr>
        <w:t>[</w:t>
      </w:r>
      <w:r w:rsidR="00A97F4E">
        <w:rPr>
          <w:lang w:val="en-GB"/>
        </w:rPr>
        <w:t>dd</w:t>
      </w:r>
      <w:r w:rsidR="00402C58">
        <w:rPr>
          <w:lang w:val="en-GB"/>
        </w:rPr>
        <w:t>]</w:t>
      </w:r>
      <w:r>
        <w:rPr>
          <w:lang w:val="en-GB"/>
        </w:rPr>
        <w:t>.</w:t>
      </w:r>
      <w:r w:rsidR="00A97F4E">
        <w:rPr>
          <w:lang w:val="en-GB"/>
        </w:rPr>
        <w:t>docx</w:t>
      </w:r>
    </w:p>
    <w:p w14:paraId="4757A0E4" w14:textId="26F47FCF" w:rsidR="001B0F7A" w:rsidRPr="00402C58" w:rsidRDefault="001B0F7A" w:rsidP="001B0F7A">
      <w:pPr>
        <w:pStyle w:val="NoSpacing"/>
        <w:ind w:left="720"/>
        <w:rPr>
          <w:lang w:val="en-US"/>
        </w:rPr>
      </w:pPr>
      <w:r w:rsidRPr="00402C58">
        <w:rPr>
          <w:lang w:val="en-US"/>
        </w:rPr>
        <w:t>I</w:t>
      </w:r>
      <w:r w:rsidR="00402C58" w:rsidRPr="00402C58">
        <w:rPr>
          <w:lang w:val="en-US"/>
        </w:rPr>
        <w:t xml:space="preserve"> =&gt; </w:t>
      </w:r>
      <w:r w:rsidRPr="00402C58">
        <w:rPr>
          <w:lang w:val="en-US"/>
        </w:rPr>
        <w:t>Internes Meeting</w:t>
      </w:r>
    </w:p>
    <w:p w14:paraId="07C42C9D" w14:textId="2E0824B7" w:rsidR="001B0F7A" w:rsidRPr="00402C58" w:rsidRDefault="001B0F7A" w:rsidP="001B0F7A">
      <w:pPr>
        <w:pStyle w:val="NoSpacing"/>
        <w:ind w:left="720"/>
        <w:rPr>
          <w:lang w:val="en-US"/>
        </w:rPr>
      </w:pPr>
      <w:r w:rsidRPr="00402C58">
        <w:rPr>
          <w:lang w:val="en-US"/>
        </w:rPr>
        <w:t>A</w:t>
      </w:r>
      <w:r w:rsidR="00402C58" w:rsidRPr="00402C58">
        <w:rPr>
          <w:lang w:val="en-US"/>
        </w:rPr>
        <w:t xml:space="preserve"> =&gt; </w:t>
      </w:r>
      <w:r w:rsidRPr="00402C58">
        <w:rPr>
          <w:lang w:val="en-US"/>
        </w:rPr>
        <w:t xml:space="preserve">Meeting </w:t>
      </w:r>
      <w:proofErr w:type="spellStart"/>
      <w:r w:rsidRPr="00402C58">
        <w:rPr>
          <w:lang w:val="en-US"/>
        </w:rPr>
        <w:t>mit</w:t>
      </w:r>
      <w:proofErr w:type="spellEnd"/>
      <w:r w:rsidRPr="00402C58">
        <w:rPr>
          <w:lang w:val="en-US"/>
        </w:rPr>
        <w:t xml:space="preserve"> </w:t>
      </w:r>
      <w:proofErr w:type="spellStart"/>
      <w:r w:rsidRPr="00402C58">
        <w:rPr>
          <w:lang w:val="en-US"/>
        </w:rPr>
        <w:t>Auftraggeber</w:t>
      </w:r>
      <w:proofErr w:type="spellEnd"/>
    </w:p>
    <w:p w14:paraId="6D564976" w14:textId="77777777" w:rsidR="00402C58" w:rsidRPr="00402C58" w:rsidRDefault="00402C58" w:rsidP="001B0F7A">
      <w:pPr>
        <w:pStyle w:val="NoSpacing"/>
        <w:ind w:left="720"/>
        <w:rPr>
          <w:lang w:val="en-US"/>
        </w:rPr>
      </w:pPr>
    </w:p>
    <w:p w14:paraId="0540FA65" w14:textId="576A74F5" w:rsidR="00402C58" w:rsidRPr="00402C58" w:rsidRDefault="00402C58" w:rsidP="001B0F7A">
      <w:pPr>
        <w:pStyle w:val="NoSpacing"/>
        <w:ind w:left="720"/>
      </w:pPr>
      <w:r>
        <w:t>Versionsnummer Format in [</w:t>
      </w:r>
      <w:r w:rsidRPr="00402C58">
        <w:rPr>
          <w:i/>
          <w:iCs/>
        </w:rPr>
        <w:t>Major</w:t>
      </w:r>
      <w:r>
        <w:rPr>
          <w:i/>
          <w:iCs/>
        </w:rPr>
        <w:t>-version</w:t>
      </w:r>
      <w:r>
        <w:t>]</w:t>
      </w:r>
      <w:r w:rsidRPr="00402C58">
        <w:rPr>
          <w:b/>
          <w:bCs/>
        </w:rPr>
        <w:t>.</w:t>
      </w:r>
      <w:r w:rsidRPr="00402C58">
        <w:t>[</w:t>
      </w:r>
      <w:r w:rsidRPr="00402C58">
        <w:rPr>
          <w:i/>
          <w:iCs/>
        </w:rPr>
        <w:t>Minor</w:t>
      </w:r>
      <w:r>
        <w:rPr>
          <w:i/>
          <w:iCs/>
        </w:rPr>
        <w:t>-verion</w:t>
      </w:r>
      <w:r>
        <w:t>]</w:t>
      </w:r>
    </w:p>
    <w:p w14:paraId="0BF03817" w14:textId="77777777" w:rsidR="00C31674" w:rsidRPr="00227E42" w:rsidRDefault="00C31674" w:rsidP="00C31674">
      <w:pPr>
        <w:pStyle w:val="NoSpacing"/>
      </w:pPr>
    </w:p>
    <w:p w14:paraId="19A46E8C" w14:textId="77777777" w:rsidR="00C31674" w:rsidRPr="00227E42" w:rsidRDefault="00C31674" w:rsidP="00C31674">
      <w:pPr>
        <w:pStyle w:val="NoSpacing"/>
      </w:pPr>
    </w:p>
    <w:p w14:paraId="5431C06F" w14:textId="77777777" w:rsidR="00C31674" w:rsidRPr="002B0B82" w:rsidRDefault="00C31674" w:rsidP="00C31674">
      <w:pPr>
        <w:pStyle w:val="Heading2"/>
        <w:rPr>
          <w:rFonts w:ascii="Dungeon" w:hAnsi="Dungeon"/>
        </w:rPr>
      </w:pPr>
      <w:r w:rsidRPr="002B0B82">
        <w:rPr>
          <w:rFonts w:ascii="Dungeon" w:hAnsi="Dungeon"/>
        </w:rPr>
        <w:t>Dokumentenstadien</w:t>
      </w:r>
    </w:p>
    <w:p w14:paraId="13B0386B" w14:textId="2604E79C" w:rsidR="00C31674" w:rsidRDefault="00C31674" w:rsidP="00C31674">
      <w:pPr>
        <w:pStyle w:val="NoSpacing"/>
        <w:numPr>
          <w:ilvl w:val="0"/>
          <w:numId w:val="2"/>
        </w:numPr>
      </w:pPr>
      <w:r>
        <w:t>In Arbeit</w:t>
      </w:r>
      <w:r w:rsidR="00402C58">
        <w:t xml:space="preserve"> (Partial)</w:t>
      </w:r>
      <w:r>
        <w:t>: Das Dokument wird noch bearbeitet und ist unvollständig</w:t>
      </w:r>
    </w:p>
    <w:p w14:paraId="6A712F65" w14:textId="039F3174" w:rsidR="00C31674" w:rsidRDefault="00402C58" w:rsidP="00C31674">
      <w:pPr>
        <w:pStyle w:val="NoSpacing"/>
        <w:numPr>
          <w:ilvl w:val="0"/>
          <w:numId w:val="2"/>
        </w:numPr>
      </w:pPr>
      <w:r>
        <w:t>In Qualitätssicherung (</w:t>
      </w:r>
      <w:r w:rsidR="00C31674">
        <w:t>QS</w:t>
      </w:r>
      <w:r>
        <w:t>)</w:t>
      </w:r>
      <w:r w:rsidR="00C31674">
        <w:t>: Das Dokument wird von einem anderen Mitglied kontrolliert und überprüft.</w:t>
      </w:r>
    </w:p>
    <w:p w14:paraId="13341D52" w14:textId="709E96FB" w:rsidR="00C31674" w:rsidRDefault="00C31674" w:rsidP="00C31674">
      <w:pPr>
        <w:pStyle w:val="NoSpacing"/>
        <w:numPr>
          <w:ilvl w:val="0"/>
          <w:numId w:val="2"/>
        </w:numPr>
      </w:pPr>
      <w:r>
        <w:t>Fertiggestellt</w:t>
      </w:r>
      <w:r w:rsidR="00402C58">
        <w:t xml:space="preserve"> (Final)</w:t>
      </w:r>
      <w:r>
        <w:t xml:space="preserve">: Das Dokument ist für diese Version fertiggestellt. </w:t>
      </w:r>
    </w:p>
    <w:p w14:paraId="51558E48" w14:textId="77777777" w:rsidR="003E018B" w:rsidRDefault="003E018B" w:rsidP="003E018B">
      <w:pPr>
        <w:pStyle w:val="NoSpacing"/>
      </w:pPr>
    </w:p>
    <w:p w14:paraId="5A404289" w14:textId="77777777" w:rsidR="003E018B" w:rsidRPr="002B0B82" w:rsidRDefault="003E018B" w:rsidP="003E018B">
      <w:pPr>
        <w:pStyle w:val="Heading2"/>
        <w:rPr>
          <w:rFonts w:ascii="Dungeon" w:hAnsi="Dungeon"/>
        </w:rPr>
      </w:pPr>
      <w:r w:rsidRPr="002B0B82">
        <w:rPr>
          <w:rFonts w:ascii="Dungeon" w:hAnsi="Dungeon"/>
        </w:rPr>
        <w:t>Allgemeines</w:t>
      </w:r>
    </w:p>
    <w:p w14:paraId="6E456E90" w14:textId="77777777" w:rsidR="003E018B" w:rsidRDefault="003E018B" w:rsidP="003E018B">
      <w:pPr>
        <w:pStyle w:val="NoSpacing"/>
        <w:numPr>
          <w:ilvl w:val="0"/>
          <w:numId w:val="2"/>
        </w:numPr>
      </w:pPr>
      <w:r>
        <w:t xml:space="preserve">Alle Dokumente werden im Format ab MS-Office 2007 (.docx, .xlsx) gespeichert. </w:t>
      </w:r>
    </w:p>
    <w:p w14:paraId="78AF809F" w14:textId="77777777" w:rsidR="003E018B" w:rsidRDefault="003E018B" w:rsidP="003E018B">
      <w:pPr>
        <w:pStyle w:val="NoSpacing"/>
        <w:numPr>
          <w:ilvl w:val="0"/>
          <w:numId w:val="2"/>
        </w:numPr>
      </w:pPr>
      <w:r>
        <w:t>Dateinamen dürfen keine Leerzeichen und Umlaute enthalten, d.h. ä = ae, ü = ue, ß = ss, usw.</w:t>
      </w:r>
    </w:p>
    <w:p w14:paraId="7FE64CC4" w14:textId="77777777" w:rsidR="003E018B" w:rsidRDefault="003E018B" w:rsidP="003E018B">
      <w:pPr>
        <w:pStyle w:val="NoSpacing"/>
        <w:numPr>
          <w:ilvl w:val="0"/>
          <w:numId w:val="2"/>
        </w:numPr>
      </w:pPr>
      <w:r>
        <w:t xml:space="preserve">Jedes Dokument muss mit einer Vorlage erstellt werden. </w:t>
      </w:r>
    </w:p>
    <w:p w14:paraId="411C08E5" w14:textId="6485EDC6" w:rsidR="006770C6" w:rsidRDefault="003E018B" w:rsidP="006770C6">
      <w:pPr>
        <w:pStyle w:val="NoSpacing"/>
        <w:numPr>
          <w:ilvl w:val="0"/>
          <w:numId w:val="2"/>
        </w:numPr>
      </w:pPr>
      <w:r>
        <w:t>Datensicherung</w:t>
      </w:r>
      <w:r w:rsidR="006770C6">
        <w:t xml:space="preserve"> e</w:t>
      </w:r>
      <w:r>
        <w:t>rfolgt</w:t>
      </w:r>
      <w:r w:rsidR="00D91DEE">
        <w:t xml:space="preserve"> via GitHub</w:t>
      </w:r>
      <w:r w:rsidR="006770C6">
        <w:t xml:space="preserve">. </w:t>
      </w:r>
    </w:p>
    <w:p w14:paraId="41860DB8" w14:textId="49C835FB" w:rsidR="00C6642C" w:rsidRDefault="00C6642C" w:rsidP="006770C6">
      <w:pPr>
        <w:pStyle w:val="NoSpacing"/>
        <w:numPr>
          <w:ilvl w:val="0"/>
          <w:numId w:val="2"/>
        </w:numPr>
      </w:pPr>
      <w:r>
        <w:t xml:space="preserve">Bei jeder </w:t>
      </w:r>
      <w:r w:rsidR="00D91DEE">
        <w:t>Major-</w:t>
      </w:r>
      <w:r>
        <w:t xml:space="preserve">Version ist ein neues Dokument anzulegen. </w:t>
      </w:r>
    </w:p>
    <w:p w14:paraId="4EC9332B" w14:textId="4CF3C1B4" w:rsidR="00D91DEE" w:rsidRDefault="00782927" w:rsidP="006770C6">
      <w:pPr>
        <w:pStyle w:val="NoSpacing"/>
        <w:numPr>
          <w:ilvl w:val="0"/>
          <w:numId w:val="2"/>
        </w:numPr>
      </w:pPr>
      <w:r>
        <w:t xml:space="preserve">Zur Zeitplanerstellung wird </w:t>
      </w:r>
      <w:r w:rsidR="00D91DEE">
        <w:t>MS</w:t>
      </w:r>
      <w:r>
        <w:t>-Project benutzt</w:t>
      </w:r>
    </w:p>
    <w:p w14:paraId="231E33B3" w14:textId="2484DF66" w:rsidR="00782927" w:rsidRDefault="00D91DEE" w:rsidP="00D91DEE">
      <w:r>
        <w:br w:type="page"/>
      </w:r>
    </w:p>
    <w:p w14:paraId="17BCE4F8" w14:textId="77777777" w:rsidR="006770C6" w:rsidRDefault="006770C6" w:rsidP="006770C6">
      <w:pPr>
        <w:pStyle w:val="NoSpacing"/>
      </w:pPr>
    </w:p>
    <w:p w14:paraId="44A8CA98" w14:textId="77777777" w:rsidR="006770C6" w:rsidRPr="002B0B82" w:rsidRDefault="006770C6" w:rsidP="006770C6">
      <w:pPr>
        <w:pStyle w:val="Heading2"/>
        <w:rPr>
          <w:rFonts w:ascii="Dungeon" w:hAnsi="Dungeon"/>
        </w:rPr>
      </w:pPr>
      <w:r w:rsidRPr="002B0B82">
        <w:rPr>
          <w:rFonts w:ascii="Dungeon" w:hAnsi="Dungeon"/>
        </w:rPr>
        <w:t>Versionisierung</w:t>
      </w:r>
    </w:p>
    <w:p w14:paraId="1A711485" w14:textId="77777777" w:rsidR="006770C6" w:rsidRDefault="006770C6" w:rsidP="006770C6">
      <w:pPr>
        <w:pStyle w:val="NoSpacing"/>
        <w:numPr>
          <w:ilvl w:val="0"/>
          <w:numId w:val="2"/>
        </w:numPr>
      </w:pPr>
      <w:r>
        <w:t xml:space="preserve">0.1 </w:t>
      </w:r>
      <w:r>
        <w:sym w:font="Wingdings" w:char="F0E0"/>
      </w:r>
      <w:r>
        <w:t xml:space="preserve"> noch in Arbeit</w:t>
      </w:r>
    </w:p>
    <w:p w14:paraId="5E980249" w14:textId="5EA48BD5" w:rsidR="006770C6" w:rsidRDefault="006770C6" w:rsidP="00D91DEE">
      <w:pPr>
        <w:pStyle w:val="NoSpacing"/>
        <w:numPr>
          <w:ilvl w:val="1"/>
          <w:numId w:val="2"/>
        </w:numPr>
      </w:pPr>
      <w:r>
        <w:t xml:space="preserve">Erhöhung der Sekundärzahl erfolgt bei jeglicher Änderung </w:t>
      </w:r>
    </w:p>
    <w:p w14:paraId="089C9BBD" w14:textId="18BE7BEA" w:rsidR="00100928" w:rsidRDefault="00100928" w:rsidP="00100928">
      <w:pPr>
        <w:pStyle w:val="NoSpacing"/>
        <w:numPr>
          <w:ilvl w:val="0"/>
          <w:numId w:val="2"/>
        </w:numPr>
      </w:pPr>
      <w:r>
        <w:t xml:space="preserve">1.0 </w:t>
      </w:r>
    </w:p>
    <w:p w14:paraId="7B0F66BE" w14:textId="77777777" w:rsidR="005750B7" w:rsidRDefault="006770C6" w:rsidP="005750B7">
      <w:pPr>
        <w:pStyle w:val="NoSpacing"/>
        <w:numPr>
          <w:ilvl w:val="1"/>
          <w:numId w:val="2"/>
        </w:numPr>
      </w:pPr>
      <w:r>
        <w:t xml:space="preserve">Erhöhung der Primärzahl bei gravierender Änderung </w:t>
      </w:r>
      <w:r w:rsidR="00100928">
        <w:t>(z.B. Änderung der Rahmenbedingungen)</w:t>
      </w:r>
    </w:p>
    <w:p w14:paraId="18E572FF" w14:textId="77777777" w:rsidR="000F1642" w:rsidRDefault="000F1642" w:rsidP="000F1642">
      <w:pPr>
        <w:pStyle w:val="NoSpacing"/>
      </w:pPr>
    </w:p>
    <w:p w14:paraId="357970BC" w14:textId="77777777" w:rsidR="000F1642" w:rsidRPr="002B0B82" w:rsidRDefault="000F1642" w:rsidP="000F1642">
      <w:pPr>
        <w:pStyle w:val="Heading2"/>
        <w:rPr>
          <w:rFonts w:ascii="Dungeon" w:hAnsi="Dungeon"/>
        </w:rPr>
      </w:pPr>
      <w:r w:rsidRPr="002B0B82">
        <w:rPr>
          <w:rFonts w:ascii="Dungeon" w:hAnsi="Dungeon"/>
        </w:rPr>
        <w:t>Software-Versionisierung</w:t>
      </w:r>
    </w:p>
    <w:p w14:paraId="0EE6BCCF" w14:textId="77777777" w:rsidR="000F1642" w:rsidRDefault="000F1642" w:rsidP="005750B7">
      <w:pPr>
        <w:pStyle w:val="NoSpacing"/>
      </w:pPr>
      <w:r>
        <w:t>Die SW-Versionisierung wird im Eclipse mit dem Plug-In Subclipse, über das SVN-Repository des Projektes versionisiert.</w:t>
      </w:r>
    </w:p>
    <w:p w14:paraId="7B1243F5" w14:textId="77777777" w:rsidR="00384047" w:rsidRPr="00C31674" w:rsidRDefault="00384047" w:rsidP="006770C6">
      <w:pPr>
        <w:pStyle w:val="NoSpacing"/>
      </w:pPr>
    </w:p>
    <w:sectPr w:rsidR="00384047" w:rsidRPr="00C31674" w:rsidSect="00043890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A27AB" w14:textId="77777777" w:rsidR="0014158F" w:rsidRDefault="0014158F" w:rsidP="00775B4E">
      <w:pPr>
        <w:spacing w:after="0" w:line="240" w:lineRule="auto"/>
      </w:pPr>
      <w:r>
        <w:separator/>
      </w:r>
    </w:p>
  </w:endnote>
  <w:endnote w:type="continuationSeparator" w:id="0">
    <w:p w14:paraId="66A6886A" w14:textId="77777777" w:rsidR="0014158F" w:rsidRDefault="0014158F" w:rsidP="00775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ngeon">
    <w:panose1 w:val="040D0607070702040804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966429"/>
      <w:docPartObj>
        <w:docPartGallery w:val="Page Numbers (Bottom of Page)"/>
        <w:docPartUnique/>
      </w:docPartObj>
    </w:sdtPr>
    <w:sdtContent>
      <w:p w14:paraId="6C3FE9FF" w14:textId="77777777" w:rsidR="00775B4E" w:rsidRPr="00784602" w:rsidRDefault="006606ED" w:rsidP="001F54D8">
        <w:pPr>
          <w:pStyle w:val="Footer"/>
          <w:pBdr>
            <w:top w:val="single" w:sz="18" w:space="0" w:color="auto"/>
          </w:pBdr>
          <w:tabs>
            <w:tab w:val="left" w:pos="1139"/>
          </w:tabs>
          <w:rPr>
            <w:b/>
            <w:sz w:val="20"/>
            <w:szCs w:val="20"/>
          </w:rPr>
        </w:pPr>
        <w:r>
          <w:fldChar w:fldCharType="begin"/>
        </w:r>
        <w:r>
          <w:instrText xml:space="preserve"> FILENAME   \* MERGEFORMAT </w:instrText>
        </w:r>
        <w:r>
          <w:fldChar w:fldCharType="separate"/>
        </w:r>
        <w:r w:rsidR="004863AE" w:rsidRPr="004863AE">
          <w:rPr>
            <w:b/>
            <w:noProof/>
            <w:sz w:val="20"/>
            <w:szCs w:val="20"/>
          </w:rPr>
          <w:t>CM-Plan_V1.3.docx</w:t>
        </w:r>
        <w:r>
          <w:rPr>
            <w:b/>
            <w:noProof/>
            <w:sz w:val="20"/>
            <w:szCs w:val="20"/>
          </w:rPr>
          <w:fldChar w:fldCharType="end"/>
        </w:r>
        <w:r w:rsidR="0080411C" w:rsidRPr="00784602">
          <w:rPr>
            <w:b/>
            <w:sz w:val="20"/>
            <w:szCs w:val="20"/>
          </w:rPr>
          <w:fldChar w:fldCharType="begin"/>
        </w:r>
        <w:r w:rsidR="001F54D8" w:rsidRPr="00784602">
          <w:rPr>
            <w:b/>
            <w:sz w:val="20"/>
            <w:szCs w:val="20"/>
          </w:rPr>
          <w:instrText xml:space="preserve"> TITLE   \* MERGEFORMAT </w:instrText>
        </w:r>
        <w:r w:rsidR="0080411C" w:rsidRPr="00784602">
          <w:rPr>
            <w:b/>
            <w:sz w:val="20"/>
            <w:szCs w:val="20"/>
          </w:rPr>
          <w:fldChar w:fldCharType="end"/>
        </w:r>
        <w:r w:rsidR="0080411C" w:rsidRPr="00784602">
          <w:rPr>
            <w:b/>
            <w:sz w:val="20"/>
            <w:szCs w:val="20"/>
          </w:rPr>
          <w:fldChar w:fldCharType="begin"/>
        </w:r>
        <w:r w:rsidR="001F54D8" w:rsidRPr="00784602">
          <w:rPr>
            <w:b/>
            <w:sz w:val="20"/>
            <w:szCs w:val="20"/>
          </w:rPr>
          <w:instrText xml:space="preserve"> TITLE   \* MERGEFORMAT </w:instrText>
        </w:r>
        <w:r w:rsidR="0080411C" w:rsidRPr="00784602">
          <w:rPr>
            <w:b/>
            <w:sz w:val="20"/>
            <w:szCs w:val="20"/>
          </w:rPr>
          <w:fldChar w:fldCharType="end"/>
        </w:r>
        <w:r w:rsidR="0080411C" w:rsidRPr="00784602">
          <w:rPr>
            <w:b/>
            <w:sz w:val="20"/>
            <w:szCs w:val="20"/>
          </w:rPr>
          <w:fldChar w:fldCharType="begin"/>
        </w:r>
        <w:r w:rsidR="001F54D8" w:rsidRPr="00784602">
          <w:rPr>
            <w:b/>
            <w:sz w:val="20"/>
            <w:szCs w:val="20"/>
          </w:rPr>
          <w:instrText xml:space="preserve"> TITLE   \* MERGEFORMAT </w:instrText>
        </w:r>
        <w:r w:rsidR="0080411C" w:rsidRPr="00784602">
          <w:rPr>
            <w:b/>
            <w:sz w:val="20"/>
            <w:szCs w:val="20"/>
          </w:rPr>
          <w:fldChar w:fldCharType="end"/>
        </w:r>
        <w:r w:rsidR="001F54D8" w:rsidRPr="00784602">
          <w:rPr>
            <w:b/>
            <w:sz w:val="20"/>
            <w:szCs w:val="20"/>
          </w:rPr>
          <w:tab/>
        </w:r>
        <w:r w:rsidR="0080411C" w:rsidRPr="00784602">
          <w:rPr>
            <w:b/>
            <w:sz w:val="20"/>
            <w:szCs w:val="20"/>
          </w:rPr>
          <w:fldChar w:fldCharType="begin"/>
        </w:r>
        <w:r w:rsidR="001F54D8" w:rsidRPr="00784602">
          <w:rPr>
            <w:b/>
            <w:sz w:val="20"/>
            <w:szCs w:val="20"/>
          </w:rPr>
          <w:instrText xml:space="preserve"> TITLE   \* MERGEFORMAT </w:instrText>
        </w:r>
        <w:r w:rsidR="0080411C" w:rsidRPr="00784602">
          <w:rPr>
            <w:b/>
            <w:sz w:val="20"/>
            <w:szCs w:val="20"/>
          </w:rPr>
          <w:fldChar w:fldCharType="end"/>
        </w:r>
        <w:r w:rsidR="00227E42">
          <w:rPr>
            <w:b/>
            <w:sz w:val="20"/>
            <w:szCs w:val="20"/>
          </w:rPr>
          <w:t>Fertiggestellt</w:t>
        </w:r>
        <w:r w:rsidR="00775B4E" w:rsidRPr="00784602">
          <w:rPr>
            <w:b/>
            <w:noProof/>
            <w:sz w:val="20"/>
            <w:szCs w:val="20"/>
          </w:rPr>
          <w:t xml:space="preserve"> </w:t>
        </w:r>
        <w:r w:rsidR="00775B4E" w:rsidRPr="00784602">
          <w:rPr>
            <w:b/>
            <w:noProof/>
            <w:sz w:val="20"/>
            <w:szCs w:val="20"/>
          </w:rPr>
          <w:tab/>
        </w:r>
        <w:r w:rsidR="00775B4E" w:rsidRPr="00784602">
          <w:rPr>
            <w:b/>
            <w:sz w:val="20"/>
            <w:szCs w:val="20"/>
          </w:rPr>
          <w:t xml:space="preserve">Seite | </w:t>
        </w:r>
        <w:r w:rsidR="0080411C" w:rsidRPr="00784602">
          <w:rPr>
            <w:b/>
            <w:sz w:val="20"/>
            <w:szCs w:val="20"/>
          </w:rPr>
          <w:fldChar w:fldCharType="begin"/>
        </w:r>
        <w:r w:rsidR="00775B4E" w:rsidRPr="00784602">
          <w:rPr>
            <w:b/>
            <w:sz w:val="20"/>
            <w:szCs w:val="20"/>
          </w:rPr>
          <w:instrText xml:space="preserve"> PAGE   \* MERGEFORMAT </w:instrText>
        </w:r>
        <w:r w:rsidR="0080411C" w:rsidRPr="00784602">
          <w:rPr>
            <w:b/>
            <w:sz w:val="20"/>
            <w:szCs w:val="20"/>
          </w:rPr>
          <w:fldChar w:fldCharType="separate"/>
        </w:r>
        <w:r w:rsidR="00EC6B9A">
          <w:rPr>
            <w:b/>
            <w:noProof/>
            <w:sz w:val="20"/>
            <w:szCs w:val="20"/>
          </w:rPr>
          <w:t>2</w:t>
        </w:r>
        <w:r w:rsidR="0080411C" w:rsidRPr="00784602">
          <w:rPr>
            <w:b/>
            <w:sz w:val="20"/>
            <w:szCs w:val="20"/>
          </w:rPr>
          <w:fldChar w:fldCharType="end"/>
        </w:r>
        <w:r w:rsidR="00775B4E" w:rsidRPr="00784602">
          <w:rPr>
            <w:b/>
            <w:sz w:val="20"/>
            <w:szCs w:val="20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852FA" w14:textId="77777777" w:rsidR="0014158F" w:rsidRDefault="0014158F" w:rsidP="00775B4E">
      <w:pPr>
        <w:spacing w:after="0" w:line="240" w:lineRule="auto"/>
      </w:pPr>
      <w:r>
        <w:separator/>
      </w:r>
    </w:p>
  </w:footnote>
  <w:footnote w:type="continuationSeparator" w:id="0">
    <w:p w14:paraId="7B8B420E" w14:textId="77777777" w:rsidR="0014158F" w:rsidRDefault="0014158F" w:rsidP="00775B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47818" w14:textId="77777777" w:rsidR="00775B4E" w:rsidRDefault="00775B4E" w:rsidP="00775B4E">
    <w:pPr>
      <w:pStyle w:val="Header"/>
      <w:pBdr>
        <w:bottom w:val="single" w:sz="18" w:space="1" w:color="auto"/>
      </w:pBdr>
      <w:rPr>
        <w:b/>
        <w:sz w:val="18"/>
        <w:szCs w:val="18"/>
      </w:rPr>
    </w:pPr>
  </w:p>
  <w:p w14:paraId="69A0053C" w14:textId="7F28F532" w:rsidR="00775B4E" w:rsidRPr="00DE4756" w:rsidRDefault="00EC6B9A" w:rsidP="00775B4E">
    <w:pPr>
      <w:pStyle w:val="Header"/>
      <w:pBdr>
        <w:bottom w:val="single" w:sz="18" w:space="1" w:color="auto"/>
      </w:pBdr>
      <w:rPr>
        <w:b/>
        <w:sz w:val="20"/>
        <w:szCs w:val="18"/>
      </w:rPr>
    </w:pP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5A43D0F" wp14:editId="61537746">
              <wp:simplePos x="0" y="0"/>
              <wp:positionH relativeFrom="column">
                <wp:posOffset>25400</wp:posOffset>
              </wp:positionH>
              <wp:positionV relativeFrom="paragraph">
                <wp:posOffset>-45720</wp:posOffset>
              </wp:positionV>
              <wp:extent cx="5784215" cy="478790"/>
              <wp:effectExtent l="0" t="0" r="698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215" cy="47879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A3E37A" w14:textId="77777777" w:rsidR="00775B4E" w:rsidRDefault="00775B4E" w:rsidP="00775B4E">
                          <w:pPr>
                            <w:shd w:val="clear" w:color="auto" w:fill="FFFFFF" w:themeFill="background1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A43D0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pt;margin-top:-3.6pt;width:455.45pt;height:37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" fillcolor="white [3212]" stroked="f">
              <v:textbox>
                <w:txbxContent>
                  <w:p w14:paraId="59A3E37A" w14:textId="77777777" w:rsidR="00775B4E" w:rsidRDefault="00775B4E" w:rsidP="00775B4E">
                    <w:pPr>
                      <w:shd w:val="clear" w:color="auto" w:fill="FFFFFF" w:themeFill="background1"/>
                    </w:pPr>
                  </w:p>
                </w:txbxContent>
              </v:textbox>
            </v:shape>
          </w:pict>
        </mc:Fallback>
      </mc:AlternateContent>
    </w:r>
    <w:r w:rsidR="00775B4E" w:rsidRPr="00DE4756">
      <w:rPr>
        <w:b/>
        <w:sz w:val="18"/>
        <w:szCs w:val="18"/>
      </w:rPr>
      <w:ptab w:relativeTo="margin" w:alignment="right" w:leader="none"/>
    </w:r>
    <w:r w:rsidR="0080411C" w:rsidRPr="00DE4756">
      <w:rPr>
        <w:b/>
        <w:sz w:val="20"/>
        <w:szCs w:val="18"/>
      </w:rPr>
      <w:fldChar w:fldCharType="begin"/>
    </w:r>
    <w:r w:rsidR="00775B4E" w:rsidRPr="00DE4756">
      <w:rPr>
        <w:b/>
        <w:sz w:val="20"/>
        <w:szCs w:val="18"/>
      </w:rPr>
      <w:instrText xml:space="preserve"> CREATEDATE  \@ "dd.MM.yyyy"  \* MERGEFORMAT </w:instrText>
    </w:r>
    <w:r w:rsidR="0080411C" w:rsidRPr="00DE4756">
      <w:rPr>
        <w:b/>
        <w:sz w:val="20"/>
        <w:szCs w:val="18"/>
      </w:rPr>
      <w:fldChar w:fldCharType="separate"/>
    </w:r>
    <w:r w:rsidR="00413F46">
      <w:rPr>
        <w:b/>
        <w:noProof/>
        <w:sz w:val="20"/>
        <w:szCs w:val="18"/>
      </w:rPr>
      <w:t>02.12.2010</w:t>
    </w:r>
    <w:r w:rsidR="0080411C" w:rsidRPr="00DE4756">
      <w:rPr>
        <w:b/>
        <w:sz w:val="20"/>
        <w:szCs w:val="18"/>
      </w:rPr>
      <w:fldChar w:fldCharType="end"/>
    </w:r>
  </w:p>
  <w:p w14:paraId="3AF5CACE" w14:textId="77777777" w:rsidR="00775B4E" w:rsidRPr="00775B4E" w:rsidRDefault="00775B4E" w:rsidP="00775B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4501B"/>
    <w:multiLevelType w:val="hybridMultilevel"/>
    <w:tmpl w:val="E1341096"/>
    <w:lvl w:ilvl="0" w:tplc="74A4322A">
      <w:start w:val="9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8B2681"/>
    <w:multiLevelType w:val="hybridMultilevel"/>
    <w:tmpl w:val="9DD8F20A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ED65EC"/>
    <w:multiLevelType w:val="hybridMultilevel"/>
    <w:tmpl w:val="96A4A960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D662A4"/>
    <w:multiLevelType w:val="hybridMultilevel"/>
    <w:tmpl w:val="188AD0B6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717F15"/>
    <w:multiLevelType w:val="hybridMultilevel"/>
    <w:tmpl w:val="1F66D944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861934">
    <w:abstractNumId w:val="3"/>
  </w:num>
  <w:num w:numId="2" w16cid:durableId="1949268162">
    <w:abstractNumId w:val="1"/>
  </w:num>
  <w:num w:numId="3" w16cid:durableId="231545343">
    <w:abstractNumId w:val="0"/>
  </w:num>
  <w:num w:numId="4" w16cid:durableId="857155006">
    <w:abstractNumId w:val="2"/>
  </w:num>
  <w:num w:numId="5" w16cid:durableId="1468667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1674"/>
    <w:rsid w:val="000024ED"/>
    <w:rsid w:val="00043890"/>
    <w:rsid w:val="0008089C"/>
    <w:rsid w:val="000E2462"/>
    <w:rsid w:val="000F1642"/>
    <w:rsid w:val="00100928"/>
    <w:rsid w:val="0014158F"/>
    <w:rsid w:val="001B0F7A"/>
    <w:rsid w:val="001F54D8"/>
    <w:rsid w:val="00212F5E"/>
    <w:rsid w:val="00227E42"/>
    <w:rsid w:val="00256DCA"/>
    <w:rsid w:val="002A37BF"/>
    <w:rsid w:val="002B0B82"/>
    <w:rsid w:val="002C6BB4"/>
    <w:rsid w:val="002C6E69"/>
    <w:rsid w:val="00384047"/>
    <w:rsid w:val="003E018B"/>
    <w:rsid w:val="003E0717"/>
    <w:rsid w:val="00402C58"/>
    <w:rsid w:val="00413F46"/>
    <w:rsid w:val="004863AE"/>
    <w:rsid w:val="004B69E7"/>
    <w:rsid w:val="004D452C"/>
    <w:rsid w:val="005126D2"/>
    <w:rsid w:val="0055688F"/>
    <w:rsid w:val="005750B7"/>
    <w:rsid w:val="00585B68"/>
    <w:rsid w:val="005B665A"/>
    <w:rsid w:val="00600221"/>
    <w:rsid w:val="006606ED"/>
    <w:rsid w:val="006770C6"/>
    <w:rsid w:val="006B16AB"/>
    <w:rsid w:val="00734617"/>
    <w:rsid w:val="00775B4E"/>
    <w:rsid w:val="00782927"/>
    <w:rsid w:val="00784602"/>
    <w:rsid w:val="007B15F7"/>
    <w:rsid w:val="007C7C37"/>
    <w:rsid w:val="008030DB"/>
    <w:rsid w:val="0080411C"/>
    <w:rsid w:val="008A69E3"/>
    <w:rsid w:val="008F070B"/>
    <w:rsid w:val="00905B25"/>
    <w:rsid w:val="009A765E"/>
    <w:rsid w:val="009F62BB"/>
    <w:rsid w:val="00A11763"/>
    <w:rsid w:val="00A11C1D"/>
    <w:rsid w:val="00A97F4E"/>
    <w:rsid w:val="00AE3CEB"/>
    <w:rsid w:val="00B24875"/>
    <w:rsid w:val="00B95211"/>
    <w:rsid w:val="00BC13FD"/>
    <w:rsid w:val="00BD4781"/>
    <w:rsid w:val="00C147D0"/>
    <w:rsid w:val="00C2432E"/>
    <w:rsid w:val="00C31100"/>
    <w:rsid w:val="00C31674"/>
    <w:rsid w:val="00C45EBD"/>
    <w:rsid w:val="00C6642C"/>
    <w:rsid w:val="00C8577F"/>
    <w:rsid w:val="00CA7A7D"/>
    <w:rsid w:val="00D1703D"/>
    <w:rsid w:val="00D23730"/>
    <w:rsid w:val="00D458E2"/>
    <w:rsid w:val="00D91DEE"/>
    <w:rsid w:val="00DF3392"/>
    <w:rsid w:val="00E32E0A"/>
    <w:rsid w:val="00EC5EFB"/>
    <w:rsid w:val="00EC6B9A"/>
    <w:rsid w:val="00EF031B"/>
    <w:rsid w:val="00F740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D3839"/>
  <w15:docId w15:val="{413261E3-147A-4943-87F1-4B1A0AA2C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B4E"/>
    <w:pPr>
      <w:keepNext/>
      <w:keepLines/>
      <w:pBdr>
        <w:bottom w:val="single" w:sz="18" w:space="1" w:color="FDFA31"/>
      </w:pBdr>
      <w:spacing w:before="480" w:after="0"/>
      <w:outlineLvl w:val="0"/>
    </w:pPr>
    <w:rPr>
      <w:rFonts w:ascii="Eras Bold ITC" w:eastAsiaTheme="majorEastAsia" w:hAnsi="Eras Bold ITC" w:cstheme="majorBidi"/>
      <w:b/>
      <w:bCs/>
      <w:i/>
      <w:smallCaps/>
      <w:sz w:val="32"/>
      <w:szCs w:val="28"/>
    </w:rPr>
  </w:style>
  <w:style w:type="paragraph" w:styleId="Heading2">
    <w:name w:val="heading 2"/>
    <w:basedOn w:val="NoSpacing"/>
    <w:next w:val="Normal"/>
    <w:link w:val="Heading2Char"/>
    <w:uiPriority w:val="9"/>
    <w:unhideWhenUsed/>
    <w:qFormat/>
    <w:rsid w:val="00775B4E"/>
    <w:pPr>
      <w:outlineLvl w:val="1"/>
    </w:pPr>
    <w:rPr>
      <w:rFonts w:ascii="Eras Bold ITC" w:hAnsi="Eras Bold ITC"/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5B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B4E"/>
  </w:style>
  <w:style w:type="paragraph" w:styleId="Footer">
    <w:name w:val="footer"/>
    <w:basedOn w:val="Normal"/>
    <w:link w:val="FooterChar"/>
    <w:uiPriority w:val="99"/>
    <w:unhideWhenUsed/>
    <w:rsid w:val="00775B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B4E"/>
  </w:style>
  <w:style w:type="character" w:customStyle="1" w:styleId="Heading1Char">
    <w:name w:val="Heading 1 Char"/>
    <w:basedOn w:val="DefaultParagraphFont"/>
    <w:link w:val="Heading1"/>
    <w:uiPriority w:val="9"/>
    <w:rsid w:val="00775B4E"/>
    <w:rPr>
      <w:rFonts w:ascii="Eras Bold ITC" w:eastAsiaTheme="majorEastAsia" w:hAnsi="Eras Bold ITC" w:cstheme="majorBidi"/>
      <w:b/>
      <w:bCs/>
      <w:i/>
      <w:smallCaps/>
      <w:sz w:val="32"/>
      <w:szCs w:val="28"/>
    </w:rPr>
  </w:style>
  <w:style w:type="paragraph" w:styleId="NoSpacing">
    <w:name w:val="No Spacing"/>
    <w:uiPriority w:val="1"/>
    <w:qFormat/>
    <w:rsid w:val="00775B4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775B4E"/>
    <w:rPr>
      <w:rFonts w:ascii="Eras Bold ITC" w:hAnsi="Eras Bold ITC"/>
      <w:i/>
      <w:sz w:val="24"/>
    </w:rPr>
  </w:style>
  <w:style w:type="paragraph" w:styleId="ListParagraph">
    <w:name w:val="List Paragraph"/>
    <w:basedOn w:val="Normal"/>
    <w:uiPriority w:val="34"/>
    <w:qFormat/>
    <w:rsid w:val="00775B4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F54D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54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54D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8404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9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imba\Vorlagen\Allgemeine_Vorlage_Hochformat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7ECDB3-AB2B-4A83-823C-B6C67D747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Allgemeine_Vorlage_Hochformat.dotx</Template>
  <TotalTime>0</TotalTime>
  <Pages>2</Pages>
  <Words>227</Words>
  <Characters>1434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MyCompany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Yvonne</dc:creator>
  <cp:lastModifiedBy>Noah Satzinger</cp:lastModifiedBy>
  <cp:revision>6</cp:revision>
  <dcterms:created xsi:type="dcterms:W3CDTF">2011-06-16T06:45:00Z</dcterms:created>
  <dcterms:modified xsi:type="dcterms:W3CDTF">2025-11-27T07:43:00Z</dcterms:modified>
</cp:coreProperties>
</file>